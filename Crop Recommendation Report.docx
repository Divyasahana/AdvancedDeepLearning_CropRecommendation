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316A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7B577CC6" wp14:editId="665AB489">
                <wp:extent cx="41614728" cy="1271"/>
                <wp:effectExtent l="0" t="0" r="28572" b="36829"/>
                <wp:docPr id="1861158264" name="Horizontal Lin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13D79A" id="Horizontal Line 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FB5678F" w14:textId="77777777" w:rsidR="009313E8" w:rsidRDefault="00000000">
      <w:pPr>
        <w:rPr>
          <w:b/>
          <w:bCs/>
        </w:rPr>
      </w:pPr>
      <w:r>
        <w:rPr>
          <w:b/>
          <w:bCs/>
        </w:rPr>
        <w:t>Crop Recommendation System using Machine Learning &amp; Deep Learning</w:t>
      </w:r>
    </w:p>
    <w:p w14:paraId="3D528755" w14:textId="77777777" w:rsidR="009313E8" w:rsidRDefault="00000000">
      <w:pPr>
        <w:rPr>
          <w:b/>
          <w:bCs/>
        </w:rPr>
      </w:pPr>
      <w:r>
        <w:rPr>
          <w:b/>
          <w:bCs/>
        </w:rPr>
        <w:t>Project Overview</w:t>
      </w:r>
    </w:p>
    <w:p w14:paraId="221E8C11" w14:textId="77777777" w:rsidR="009313E8" w:rsidRDefault="00000000">
      <w:r>
        <w:t xml:space="preserve">This project presents a complete </w:t>
      </w:r>
      <w:r>
        <w:rPr>
          <w:b/>
          <w:bCs/>
        </w:rPr>
        <w:t>Machine Learning and Deep Learning pipeline</w:t>
      </w:r>
      <w:r>
        <w:t xml:space="preserve"> applied to an agriculture-related problem: </w:t>
      </w:r>
      <w:r>
        <w:rPr>
          <w:b/>
          <w:bCs/>
        </w:rPr>
        <w:t>crop recommendation</w:t>
      </w:r>
      <w:r>
        <w:t xml:space="preserve"> based on soil nutrients and climatic conditions.</w:t>
      </w:r>
    </w:p>
    <w:p w14:paraId="08F026E5" w14:textId="77777777" w:rsidR="009313E8" w:rsidRDefault="00000000">
      <w:r>
        <w:t xml:space="preserve">The objective is not only to achieve high predictive performance, but also to demonstrate a </w:t>
      </w:r>
      <w:r>
        <w:rPr>
          <w:b/>
          <w:bCs/>
        </w:rPr>
        <w:t>rigorous, interpretable, and reproducible data science workflow</w:t>
      </w:r>
      <w:r>
        <w:t>, including feature engineering, model comparison, hyperparameter tuning, explainability, and critical analysis.</w:t>
      </w:r>
    </w:p>
    <w:p w14:paraId="0010D3F2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40CCC84E" wp14:editId="0B2D3EB1">
                <wp:extent cx="41614728" cy="1271"/>
                <wp:effectExtent l="0" t="0" r="28572" b="36829"/>
                <wp:docPr id="105638710" name="Horizontal 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143D01" id="Horizontal Line 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09F9999" w14:textId="77777777" w:rsidR="009313E8" w:rsidRDefault="00000000">
      <w:pPr>
        <w:rPr>
          <w:b/>
          <w:bCs/>
        </w:rPr>
      </w:pPr>
      <w:r>
        <w:rPr>
          <w:b/>
          <w:bCs/>
        </w:rPr>
        <w:t>Problem Definition</w:t>
      </w:r>
    </w:p>
    <w:p w14:paraId="25D43C48" w14:textId="77777777" w:rsidR="009313E8" w:rsidRDefault="00000000">
      <w:pPr>
        <w:numPr>
          <w:ilvl w:val="0"/>
          <w:numId w:val="1"/>
        </w:numPr>
      </w:pPr>
      <w:r>
        <w:rPr>
          <w:b/>
          <w:bCs/>
        </w:rPr>
        <w:t>Problem Type:</w:t>
      </w:r>
      <w:r>
        <w:t xml:space="preserve"> Multi-class Classification</w:t>
      </w:r>
    </w:p>
    <w:p w14:paraId="5A195206" w14:textId="77777777" w:rsidR="009313E8" w:rsidRDefault="00000000">
      <w:pPr>
        <w:numPr>
          <w:ilvl w:val="0"/>
          <w:numId w:val="1"/>
        </w:numPr>
      </w:pPr>
      <w:r>
        <w:rPr>
          <w:b/>
          <w:bCs/>
        </w:rPr>
        <w:t>Goal:</w:t>
      </w:r>
      <w:r>
        <w:t xml:space="preserve"> Predict the most suitable crop given soil and climate features</w:t>
      </w:r>
    </w:p>
    <w:p w14:paraId="186C8F0B" w14:textId="77777777" w:rsidR="009313E8" w:rsidRDefault="00000000">
      <w:pPr>
        <w:numPr>
          <w:ilvl w:val="0"/>
          <w:numId w:val="1"/>
        </w:numPr>
      </w:pPr>
      <w:r>
        <w:rPr>
          <w:b/>
          <w:bCs/>
        </w:rPr>
        <w:t>Target Variable:</w:t>
      </w:r>
      <w:r>
        <w:t xml:space="preserve"> Crop label (22 classes)</w:t>
      </w:r>
    </w:p>
    <w:p w14:paraId="17B84AD4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61CAC46C" wp14:editId="3ADE3EF2">
                <wp:extent cx="41614728" cy="1271"/>
                <wp:effectExtent l="0" t="0" r="28572" b="36829"/>
                <wp:docPr id="853688447" name="Horizontal Lin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F3A5D0" id="Horizontal Line 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41B527A" w14:textId="77777777" w:rsidR="009313E8" w:rsidRDefault="00000000">
      <w:pPr>
        <w:rPr>
          <w:b/>
          <w:bCs/>
        </w:rPr>
      </w:pPr>
      <w:r>
        <w:rPr>
          <w:b/>
          <w:bCs/>
        </w:rPr>
        <w:t>Dataset</w:t>
      </w:r>
    </w:p>
    <w:p w14:paraId="7737D348" w14:textId="77777777" w:rsidR="009313E8" w:rsidRDefault="00000000">
      <w:pPr>
        <w:numPr>
          <w:ilvl w:val="0"/>
          <w:numId w:val="2"/>
        </w:numPr>
      </w:pPr>
      <w:r>
        <w:rPr>
          <w:b/>
          <w:bCs/>
        </w:rPr>
        <w:t>Source:</w:t>
      </w:r>
      <w:r>
        <w:t xml:space="preserve"> Public agriculture dataset (Crop Recommendation)</w:t>
      </w:r>
    </w:p>
    <w:p w14:paraId="33B15D81" w14:textId="77777777" w:rsidR="009313E8" w:rsidRDefault="00000000">
      <w:pPr>
        <w:numPr>
          <w:ilvl w:val="0"/>
          <w:numId w:val="2"/>
        </w:numPr>
      </w:pPr>
      <w:r>
        <w:rPr>
          <w:b/>
          <w:bCs/>
        </w:rPr>
        <w:t>Samples:</w:t>
      </w:r>
      <w:r>
        <w:t xml:space="preserve"> 2,200</w:t>
      </w:r>
    </w:p>
    <w:p w14:paraId="365CEA84" w14:textId="77777777" w:rsidR="009313E8" w:rsidRDefault="00000000">
      <w:pPr>
        <w:numPr>
          <w:ilvl w:val="0"/>
          <w:numId w:val="2"/>
        </w:numPr>
      </w:pPr>
      <w:r>
        <w:rPr>
          <w:b/>
          <w:bCs/>
        </w:rPr>
        <w:t>Classes:</w:t>
      </w:r>
      <w:r>
        <w:t xml:space="preserve"> 22 crops (perfectly balanced)</w:t>
      </w:r>
    </w:p>
    <w:p w14:paraId="259D9CD3" w14:textId="77777777" w:rsidR="009313E8" w:rsidRDefault="00000000">
      <w:pPr>
        <w:numPr>
          <w:ilvl w:val="0"/>
          <w:numId w:val="2"/>
        </w:numPr>
      </w:pPr>
      <w:r>
        <w:rPr>
          <w:b/>
          <w:bCs/>
        </w:rPr>
        <w:t>Features:</w:t>
      </w:r>
    </w:p>
    <w:p w14:paraId="2A962072" w14:textId="77777777" w:rsidR="009313E8" w:rsidRDefault="00000000">
      <w:pPr>
        <w:numPr>
          <w:ilvl w:val="1"/>
          <w:numId w:val="2"/>
        </w:numPr>
      </w:pPr>
      <w:r>
        <w:t>Nitrogen (N)</w:t>
      </w:r>
    </w:p>
    <w:p w14:paraId="5C678E6D" w14:textId="77777777" w:rsidR="009313E8" w:rsidRDefault="00000000">
      <w:pPr>
        <w:numPr>
          <w:ilvl w:val="1"/>
          <w:numId w:val="2"/>
        </w:numPr>
      </w:pPr>
      <w:r>
        <w:t>Phosphorus (P)</w:t>
      </w:r>
    </w:p>
    <w:p w14:paraId="0BCFE3B6" w14:textId="77777777" w:rsidR="009313E8" w:rsidRDefault="00000000">
      <w:pPr>
        <w:numPr>
          <w:ilvl w:val="1"/>
          <w:numId w:val="2"/>
        </w:numPr>
      </w:pPr>
      <w:r>
        <w:t>Potassium (K)</w:t>
      </w:r>
    </w:p>
    <w:p w14:paraId="415F771D" w14:textId="77777777" w:rsidR="009313E8" w:rsidRDefault="00000000">
      <w:pPr>
        <w:numPr>
          <w:ilvl w:val="1"/>
          <w:numId w:val="2"/>
        </w:numPr>
      </w:pPr>
      <w:r>
        <w:t>Temperature</w:t>
      </w:r>
    </w:p>
    <w:p w14:paraId="06695DA5" w14:textId="77777777" w:rsidR="009313E8" w:rsidRDefault="00000000">
      <w:pPr>
        <w:numPr>
          <w:ilvl w:val="1"/>
          <w:numId w:val="2"/>
        </w:numPr>
      </w:pPr>
      <w:r>
        <w:t>Humidity</w:t>
      </w:r>
    </w:p>
    <w:p w14:paraId="133A28B5" w14:textId="77777777" w:rsidR="009313E8" w:rsidRDefault="00000000">
      <w:pPr>
        <w:numPr>
          <w:ilvl w:val="1"/>
          <w:numId w:val="2"/>
        </w:numPr>
      </w:pPr>
      <w:r>
        <w:t>pH</w:t>
      </w:r>
    </w:p>
    <w:p w14:paraId="39387036" w14:textId="77777777" w:rsidR="009313E8" w:rsidRDefault="00000000">
      <w:pPr>
        <w:numPr>
          <w:ilvl w:val="1"/>
          <w:numId w:val="2"/>
        </w:numPr>
      </w:pPr>
      <w:r>
        <w:t>Rainfall</w:t>
      </w:r>
    </w:p>
    <w:p w14:paraId="453593E5" w14:textId="77777777" w:rsidR="009313E8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7B21B056" wp14:editId="5676DF0F">
                <wp:extent cx="39831007" cy="1271"/>
                <wp:effectExtent l="0" t="0" r="21593" b="36829"/>
                <wp:docPr id="731424092" name="Horizontal Lin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007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3B2761" id="Horizontal Line 76" o:spid="_x0000_s1026" style="width:313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3778E96" w14:textId="77777777" w:rsidR="009313E8" w:rsidRDefault="00000000">
      <w:pPr>
        <w:rPr>
          <w:b/>
          <w:bCs/>
        </w:rPr>
      </w:pPr>
      <w:r>
        <w:rPr>
          <w:b/>
          <w:bCs/>
        </w:rPr>
        <w:t>Project Pipeline</w:t>
      </w:r>
    </w:p>
    <w:p w14:paraId="0CA5D488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Exploratory Data Analysis (EDA)</w:t>
      </w:r>
    </w:p>
    <w:p w14:paraId="50D7162F" w14:textId="77777777" w:rsidR="009313E8" w:rsidRDefault="00000000">
      <w:pPr>
        <w:numPr>
          <w:ilvl w:val="1"/>
          <w:numId w:val="3"/>
        </w:numPr>
      </w:pPr>
      <w:r>
        <w:t>Data structure and distributions</w:t>
      </w:r>
    </w:p>
    <w:p w14:paraId="667AEC6D" w14:textId="77777777" w:rsidR="009313E8" w:rsidRDefault="00000000">
      <w:pPr>
        <w:numPr>
          <w:ilvl w:val="1"/>
          <w:numId w:val="3"/>
        </w:numPr>
      </w:pPr>
      <w:r>
        <w:t>Outlier detection</w:t>
      </w:r>
    </w:p>
    <w:p w14:paraId="14CD0C42" w14:textId="77777777" w:rsidR="009313E8" w:rsidRDefault="00000000">
      <w:pPr>
        <w:numPr>
          <w:ilvl w:val="1"/>
          <w:numId w:val="3"/>
        </w:numPr>
      </w:pPr>
      <w:r>
        <w:t>Target balance analysis</w:t>
      </w:r>
    </w:p>
    <w:p w14:paraId="195C00B8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Preprocessing</w:t>
      </w:r>
    </w:p>
    <w:p w14:paraId="799443EB" w14:textId="77777777" w:rsidR="009313E8" w:rsidRDefault="00000000">
      <w:pPr>
        <w:numPr>
          <w:ilvl w:val="1"/>
          <w:numId w:val="3"/>
        </w:numPr>
      </w:pPr>
      <w:r>
        <w:t>Train-test split with stratification</w:t>
      </w:r>
    </w:p>
    <w:p w14:paraId="47FE8D99" w14:textId="77777777" w:rsidR="009313E8" w:rsidRDefault="00000000">
      <w:pPr>
        <w:numPr>
          <w:ilvl w:val="1"/>
          <w:numId w:val="3"/>
        </w:numPr>
      </w:pPr>
      <w:r>
        <w:t>Feature standardization</w:t>
      </w:r>
    </w:p>
    <w:p w14:paraId="0B8B10E9" w14:textId="77777777" w:rsidR="009313E8" w:rsidRDefault="00000000">
      <w:pPr>
        <w:numPr>
          <w:ilvl w:val="1"/>
          <w:numId w:val="3"/>
        </w:numPr>
      </w:pPr>
      <w:r>
        <w:t>Reproducible pipeline design</w:t>
      </w:r>
    </w:p>
    <w:p w14:paraId="71146474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Feature Engineering</w:t>
      </w:r>
    </w:p>
    <w:p w14:paraId="365E9D9E" w14:textId="77777777" w:rsidR="009313E8" w:rsidRDefault="00000000">
      <w:pPr>
        <w:numPr>
          <w:ilvl w:val="1"/>
          <w:numId w:val="3"/>
        </w:numPr>
      </w:pPr>
      <w:r>
        <w:t>Nutrient ratio features (N/P, N/K, P/K)</w:t>
      </w:r>
    </w:p>
    <w:p w14:paraId="66D18A64" w14:textId="77777777" w:rsidR="009313E8" w:rsidRDefault="00000000">
      <w:pPr>
        <w:numPr>
          <w:ilvl w:val="1"/>
          <w:numId w:val="3"/>
        </w:numPr>
      </w:pPr>
      <w:r>
        <w:t>Soil fertility index</w:t>
      </w:r>
    </w:p>
    <w:p w14:paraId="0FB70FEC" w14:textId="77777777" w:rsidR="009313E8" w:rsidRDefault="00000000">
      <w:pPr>
        <w:numPr>
          <w:ilvl w:val="1"/>
          <w:numId w:val="3"/>
        </w:numPr>
      </w:pPr>
      <w:r>
        <w:t>Climate interaction feature</w:t>
      </w:r>
    </w:p>
    <w:p w14:paraId="7CEA924B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Feature Selection</w:t>
      </w:r>
    </w:p>
    <w:p w14:paraId="4DFB44FA" w14:textId="77777777" w:rsidR="009313E8" w:rsidRDefault="00000000">
      <w:pPr>
        <w:numPr>
          <w:ilvl w:val="1"/>
          <w:numId w:val="3"/>
        </w:numPr>
      </w:pPr>
      <w:r>
        <w:t>Correlation analysis</w:t>
      </w:r>
    </w:p>
    <w:p w14:paraId="3B91FCDE" w14:textId="77777777" w:rsidR="009313E8" w:rsidRDefault="00000000">
      <w:pPr>
        <w:numPr>
          <w:ilvl w:val="1"/>
          <w:numId w:val="3"/>
        </w:numPr>
      </w:pPr>
      <w:r>
        <w:t>Random Forest feature importance</w:t>
      </w:r>
    </w:p>
    <w:p w14:paraId="6A9EA684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Machine Learning Models</w:t>
      </w:r>
    </w:p>
    <w:p w14:paraId="6366F5EF" w14:textId="77777777" w:rsidR="009313E8" w:rsidRDefault="00000000">
      <w:pPr>
        <w:numPr>
          <w:ilvl w:val="1"/>
          <w:numId w:val="3"/>
        </w:numPr>
      </w:pPr>
      <w:r>
        <w:t>Logistic Regression</w:t>
      </w:r>
    </w:p>
    <w:p w14:paraId="7FF5C5CF" w14:textId="77777777" w:rsidR="009313E8" w:rsidRDefault="00000000">
      <w:pPr>
        <w:numPr>
          <w:ilvl w:val="1"/>
          <w:numId w:val="3"/>
        </w:numPr>
      </w:pPr>
      <w:r>
        <w:t>K-Nearest Neighbors (KNN)</w:t>
      </w:r>
    </w:p>
    <w:p w14:paraId="12B29D4C" w14:textId="77777777" w:rsidR="009313E8" w:rsidRDefault="00000000">
      <w:pPr>
        <w:numPr>
          <w:ilvl w:val="1"/>
          <w:numId w:val="3"/>
        </w:numPr>
      </w:pPr>
      <w:r>
        <w:t>Decision Tree</w:t>
      </w:r>
    </w:p>
    <w:p w14:paraId="69493344" w14:textId="77777777" w:rsidR="009313E8" w:rsidRDefault="00000000">
      <w:pPr>
        <w:numPr>
          <w:ilvl w:val="1"/>
          <w:numId w:val="3"/>
        </w:numPr>
      </w:pPr>
      <w:r>
        <w:t>Random Forest</w:t>
      </w:r>
    </w:p>
    <w:p w14:paraId="38409C8F" w14:textId="77777777" w:rsidR="009313E8" w:rsidRDefault="00000000">
      <w:pPr>
        <w:numPr>
          <w:ilvl w:val="1"/>
          <w:numId w:val="3"/>
        </w:numPr>
      </w:pPr>
      <w:r>
        <w:t>Support Vector Machine (SVM)</w:t>
      </w:r>
    </w:p>
    <w:p w14:paraId="21C2E029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Hyperparameter Tuning</w:t>
      </w:r>
    </w:p>
    <w:p w14:paraId="4C1E3FF0" w14:textId="77777777" w:rsidR="009313E8" w:rsidRDefault="00000000">
      <w:pPr>
        <w:numPr>
          <w:ilvl w:val="1"/>
          <w:numId w:val="3"/>
        </w:numPr>
      </w:pPr>
      <w:proofErr w:type="spellStart"/>
      <w:r>
        <w:t>GridSearch</w:t>
      </w:r>
      <w:proofErr w:type="spellEnd"/>
      <w:r>
        <w:t xml:space="preserve"> (Random Forest)</w:t>
      </w:r>
    </w:p>
    <w:p w14:paraId="3F87B91F" w14:textId="77777777" w:rsidR="009313E8" w:rsidRDefault="00000000">
      <w:pPr>
        <w:numPr>
          <w:ilvl w:val="1"/>
          <w:numId w:val="3"/>
        </w:numPr>
      </w:pPr>
      <w:proofErr w:type="spellStart"/>
      <w:r>
        <w:t>RandomizedSearch</w:t>
      </w:r>
      <w:proofErr w:type="spellEnd"/>
      <w:r>
        <w:t xml:space="preserve"> (SVM)</w:t>
      </w:r>
    </w:p>
    <w:p w14:paraId="54D5B96B" w14:textId="77777777" w:rsidR="009313E8" w:rsidRDefault="00000000">
      <w:pPr>
        <w:numPr>
          <w:ilvl w:val="1"/>
          <w:numId w:val="3"/>
        </w:numPr>
      </w:pPr>
      <w:r>
        <w:lastRenderedPageBreak/>
        <w:t>Performance comparison before and after tuning</w:t>
      </w:r>
    </w:p>
    <w:p w14:paraId="263731F0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Explainability</w:t>
      </w:r>
    </w:p>
    <w:p w14:paraId="2E838587" w14:textId="77777777" w:rsidR="009313E8" w:rsidRDefault="00000000">
      <w:pPr>
        <w:numPr>
          <w:ilvl w:val="1"/>
          <w:numId w:val="3"/>
        </w:numPr>
      </w:pPr>
      <w:r>
        <w:t>SHAP summary plot (global explanation)</w:t>
      </w:r>
    </w:p>
    <w:p w14:paraId="06A64E82" w14:textId="77777777" w:rsidR="009313E8" w:rsidRDefault="00000000">
      <w:pPr>
        <w:numPr>
          <w:ilvl w:val="1"/>
          <w:numId w:val="3"/>
        </w:numPr>
      </w:pPr>
      <w:r>
        <w:t>SHAP force plot (local explanation)</w:t>
      </w:r>
    </w:p>
    <w:p w14:paraId="351E8920" w14:textId="77777777" w:rsidR="009313E8" w:rsidRDefault="00000000">
      <w:pPr>
        <w:numPr>
          <w:ilvl w:val="1"/>
          <w:numId w:val="3"/>
        </w:numPr>
      </w:pPr>
      <w:r>
        <w:t>Feature importance interpretation</w:t>
      </w:r>
    </w:p>
    <w:p w14:paraId="6F7F576E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Deep Learning</w:t>
      </w:r>
    </w:p>
    <w:p w14:paraId="034A09C1" w14:textId="77777777" w:rsidR="009313E8" w:rsidRDefault="00000000">
      <w:pPr>
        <w:numPr>
          <w:ilvl w:val="1"/>
          <w:numId w:val="3"/>
        </w:numPr>
      </w:pPr>
      <w:r>
        <w:t>Artificial Neural Network (ANN) for tabular data</w:t>
      </w:r>
    </w:p>
    <w:p w14:paraId="4A64EF14" w14:textId="77777777" w:rsidR="009313E8" w:rsidRDefault="00000000">
      <w:pPr>
        <w:numPr>
          <w:ilvl w:val="1"/>
          <w:numId w:val="3"/>
        </w:numPr>
      </w:pPr>
      <w:r>
        <w:t>Dropout regularization</w:t>
      </w:r>
    </w:p>
    <w:p w14:paraId="1D34B46D" w14:textId="77777777" w:rsidR="009313E8" w:rsidRDefault="00000000">
      <w:pPr>
        <w:numPr>
          <w:ilvl w:val="1"/>
          <w:numId w:val="3"/>
        </w:numPr>
      </w:pPr>
      <w:r>
        <w:t>Early stopping</w:t>
      </w:r>
    </w:p>
    <w:p w14:paraId="09FA8222" w14:textId="77777777" w:rsidR="009313E8" w:rsidRDefault="00000000">
      <w:pPr>
        <w:numPr>
          <w:ilvl w:val="1"/>
          <w:numId w:val="3"/>
        </w:numPr>
      </w:pPr>
      <w:r>
        <w:t>Loss curve analysis</w:t>
      </w:r>
    </w:p>
    <w:p w14:paraId="6A5EFF3B" w14:textId="77777777" w:rsidR="009313E8" w:rsidRDefault="00000000">
      <w:pPr>
        <w:numPr>
          <w:ilvl w:val="0"/>
          <w:numId w:val="3"/>
        </w:numPr>
      </w:pPr>
      <w:r>
        <w:rPr>
          <w:b/>
          <w:bCs/>
        </w:rPr>
        <w:t>Critical Analysis</w:t>
      </w:r>
    </w:p>
    <w:p w14:paraId="59727311" w14:textId="77777777" w:rsidR="009313E8" w:rsidRDefault="00000000">
      <w:pPr>
        <w:numPr>
          <w:ilvl w:val="1"/>
          <w:numId w:val="3"/>
        </w:numPr>
      </w:pPr>
      <w:r>
        <w:t>Model comparison</w:t>
      </w:r>
    </w:p>
    <w:p w14:paraId="16B53DF4" w14:textId="77777777" w:rsidR="009313E8" w:rsidRDefault="00000000">
      <w:pPr>
        <w:numPr>
          <w:ilvl w:val="1"/>
          <w:numId w:val="3"/>
        </w:numPr>
      </w:pPr>
      <w:r>
        <w:t>Bias and limitations</w:t>
      </w:r>
    </w:p>
    <w:p w14:paraId="421666E6" w14:textId="77777777" w:rsidR="009313E8" w:rsidRDefault="00000000">
      <w:pPr>
        <w:numPr>
          <w:ilvl w:val="1"/>
          <w:numId w:val="3"/>
        </w:numPr>
      </w:pPr>
      <w:r>
        <w:t>Interpretability discussion</w:t>
      </w:r>
    </w:p>
    <w:p w14:paraId="7076544D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29581A31" wp14:editId="33F1982D">
                <wp:extent cx="39831007" cy="1271"/>
                <wp:effectExtent l="0" t="0" r="21593" b="36829"/>
                <wp:docPr id="1096531684" name="Horizontal Lin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007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E5E0AF" id="Horizontal Line 77" o:spid="_x0000_s1026" style="width:313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68D0A82" w14:textId="77777777" w:rsidR="009313E8" w:rsidRDefault="00000000">
      <w:pPr>
        <w:rPr>
          <w:b/>
          <w:bCs/>
        </w:rPr>
      </w:pPr>
      <w:r>
        <w:rPr>
          <w:b/>
          <w:bCs/>
        </w:rPr>
        <w:t>Final Model Performance (Accuracy)</w:t>
      </w:r>
    </w:p>
    <w:tbl>
      <w:tblPr>
        <w:tblW w:w="31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9313E8" w14:paraId="300A2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8CC81" w14:textId="77777777" w:rsidR="009313E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A624D" w14:textId="77777777" w:rsidR="009313E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</w:tr>
      <w:tr w:rsidR="009313E8" w14:paraId="1B31C32F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62395" w14:textId="77777777" w:rsidR="009313E8" w:rsidRDefault="00000000">
            <w:r>
              <w:t>Random Forest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FB4A4" w14:textId="77777777" w:rsidR="009313E8" w:rsidRDefault="00000000">
            <w:r>
              <w:rPr>
                <w:b/>
                <w:bCs/>
              </w:rPr>
              <w:t>98.86%</w:t>
            </w:r>
          </w:p>
        </w:tc>
      </w:tr>
      <w:tr w:rsidR="009313E8" w14:paraId="764F6429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19A01D" w14:textId="77777777" w:rsidR="009313E8" w:rsidRDefault="00000000">
            <w:r>
              <w:t>Decision Tree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061A8" w14:textId="77777777" w:rsidR="009313E8" w:rsidRDefault="00000000">
            <w:r>
              <w:t>98.18%</w:t>
            </w:r>
          </w:p>
        </w:tc>
      </w:tr>
      <w:tr w:rsidR="009313E8" w14:paraId="61978200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27C18" w14:textId="77777777" w:rsidR="009313E8" w:rsidRDefault="00000000">
            <w:r>
              <w:t>Logistic Regression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F80A7" w14:textId="77777777" w:rsidR="009313E8" w:rsidRDefault="00000000">
            <w:r>
              <w:t>97.73%</w:t>
            </w:r>
          </w:p>
        </w:tc>
      </w:tr>
      <w:tr w:rsidR="009313E8" w14:paraId="66EDB8C6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31318" w14:textId="77777777" w:rsidR="009313E8" w:rsidRDefault="00000000">
            <w:r>
              <w:t>ANN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03212" w14:textId="77777777" w:rsidR="009313E8" w:rsidRDefault="00000000">
            <w:r>
              <w:t>97.50%</w:t>
            </w:r>
          </w:p>
        </w:tc>
      </w:tr>
      <w:tr w:rsidR="009313E8" w14:paraId="56CA99FB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674C5" w14:textId="77777777" w:rsidR="009313E8" w:rsidRDefault="00000000">
            <w:r>
              <w:t>KNN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A9888" w14:textId="77777777" w:rsidR="009313E8" w:rsidRDefault="00000000">
            <w:r>
              <w:t>96.36%</w:t>
            </w:r>
          </w:p>
        </w:tc>
      </w:tr>
      <w:tr w:rsidR="009313E8" w14:paraId="4C35ACA9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226B3" w14:textId="77777777" w:rsidR="009313E8" w:rsidRDefault="00000000">
            <w:r>
              <w:t>SVM</w:t>
            </w:r>
          </w:p>
        </w:tc>
        <w:tc>
          <w:tcPr>
            <w:tcW w:w="1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365CF" w14:textId="77777777" w:rsidR="009313E8" w:rsidRDefault="00000000">
            <w:r>
              <w:t>96.36%</w:t>
            </w:r>
          </w:p>
        </w:tc>
      </w:tr>
    </w:tbl>
    <w:p w14:paraId="422DAFE7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5667D009" wp14:editId="67A4D35E">
                <wp:extent cx="41614728" cy="1271"/>
                <wp:effectExtent l="0" t="0" r="28572" b="36829"/>
                <wp:docPr id="1485194486" name="Horizontal Lin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70518A" id="Horizontal Line 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DC208F5" w14:textId="77777777" w:rsidR="009313E8" w:rsidRDefault="00000000">
      <w:pPr>
        <w:rPr>
          <w:b/>
          <w:bCs/>
        </w:rPr>
      </w:pPr>
      <w:r>
        <w:rPr>
          <w:b/>
          <w:bCs/>
        </w:rPr>
        <w:t>Key Insights</w:t>
      </w:r>
    </w:p>
    <w:p w14:paraId="47DE8941" w14:textId="77777777" w:rsidR="009313E8" w:rsidRDefault="00000000">
      <w:pPr>
        <w:numPr>
          <w:ilvl w:val="0"/>
          <w:numId w:val="4"/>
        </w:numPr>
      </w:pPr>
      <w:r>
        <w:t>Tree-based models performed best on structured agricultural data.</w:t>
      </w:r>
    </w:p>
    <w:p w14:paraId="3F444BF8" w14:textId="77777777" w:rsidR="009313E8" w:rsidRDefault="00000000">
      <w:pPr>
        <w:numPr>
          <w:ilvl w:val="0"/>
          <w:numId w:val="4"/>
        </w:numPr>
      </w:pPr>
      <w:r>
        <w:lastRenderedPageBreak/>
        <w:t>Feature engineering significantly improved model performance.</w:t>
      </w:r>
    </w:p>
    <w:p w14:paraId="3A233C44" w14:textId="77777777" w:rsidR="009313E8" w:rsidRDefault="00000000">
      <w:pPr>
        <w:numPr>
          <w:ilvl w:val="0"/>
          <w:numId w:val="4"/>
        </w:numPr>
      </w:pPr>
      <w:r>
        <w:t>ANN achieved competitive results but did not outperform classical ML models.</w:t>
      </w:r>
    </w:p>
    <w:p w14:paraId="74CBC801" w14:textId="77777777" w:rsidR="009313E8" w:rsidRDefault="00000000">
      <w:pPr>
        <w:numPr>
          <w:ilvl w:val="0"/>
          <w:numId w:val="4"/>
        </w:numPr>
      </w:pPr>
      <w:r>
        <w:t>SHAP explainability revealed climate and soil fertility as dominant factors.</w:t>
      </w:r>
    </w:p>
    <w:p w14:paraId="48C4BD42" w14:textId="77777777" w:rsidR="009313E8" w:rsidRDefault="00000000">
      <w:pPr>
        <w:numPr>
          <w:ilvl w:val="0"/>
          <w:numId w:val="4"/>
        </w:numPr>
      </w:pPr>
      <w:r>
        <w:t>Model interpretability is critical for real-world agricultural decision support.</w:t>
      </w:r>
    </w:p>
    <w:p w14:paraId="3E9D6039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394D9EC8" wp14:editId="71D12C21">
                <wp:extent cx="41614728" cy="1271"/>
                <wp:effectExtent l="0" t="0" r="28572" b="36829"/>
                <wp:docPr id="940698449" name="Horizontal Lin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8A2088" id="Horizontal Line 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6813CFB" w14:textId="77777777" w:rsidR="009313E8" w:rsidRDefault="00000000">
      <w:pPr>
        <w:rPr>
          <w:b/>
          <w:bCs/>
        </w:rPr>
      </w:pPr>
      <w:r>
        <w:rPr>
          <w:b/>
          <w:bCs/>
        </w:rPr>
        <w:t>Limitations</w:t>
      </w:r>
    </w:p>
    <w:p w14:paraId="170D2D99" w14:textId="77777777" w:rsidR="009313E8" w:rsidRDefault="00000000">
      <w:pPr>
        <w:numPr>
          <w:ilvl w:val="0"/>
          <w:numId w:val="5"/>
        </w:numPr>
      </w:pPr>
      <w:r>
        <w:t>Dataset is static and does not capture temporal or seasonal variations.</w:t>
      </w:r>
    </w:p>
    <w:p w14:paraId="6F9AF3D6" w14:textId="77777777" w:rsidR="009313E8" w:rsidRDefault="00000000">
      <w:pPr>
        <w:numPr>
          <w:ilvl w:val="0"/>
          <w:numId w:val="5"/>
        </w:numPr>
      </w:pPr>
      <w:r>
        <w:t>Geographic generalization may be limited.</w:t>
      </w:r>
    </w:p>
    <w:p w14:paraId="26894DDB" w14:textId="77777777" w:rsidR="009313E8" w:rsidRDefault="00000000">
      <w:pPr>
        <w:numPr>
          <w:ilvl w:val="0"/>
          <w:numId w:val="5"/>
        </w:numPr>
      </w:pPr>
      <w:r>
        <w:t>Real-world agricultural data may contain more noise and uncertainty.</w:t>
      </w:r>
    </w:p>
    <w:p w14:paraId="7C7CA0CC" w14:textId="77777777" w:rsidR="009313E8" w:rsidRDefault="00000000">
      <w:pPr>
        <w:numPr>
          <w:ilvl w:val="0"/>
          <w:numId w:val="5"/>
        </w:numPr>
      </w:pPr>
      <w:r>
        <w:t>Deep learning interpretability remains limited compared to tree-based models.</w:t>
      </w:r>
    </w:p>
    <w:p w14:paraId="5431B4EF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0096E727" wp14:editId="382E6BB4">
                <wp:extent cx="41614728" cy="1271"/>
                <wp:effectExtent l="0" t="0" r="28572" b="36829"/>
                <wp:docPr id="841767942" name="Horizontal Lin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7AD3F6" id="Horizontal Line 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1F7145C" w14:textId="77777777" w:rsidR="009313E8" w:rsidRDefault="00000000">
      <w:pPr>
        <w:rPr>
          <w:b/>
          <w:bCs/>
        </w:rPr>
      </w:pPr>
      <w:r>
        <w:rPr>
          <w:b/>
          <w:bCs/>
        </w:rPr>
        <w:t>Future Work</w:t>
      </w:r>
    </w:p>
    <w:p w14:paraId="4ED4D79A" w14:textId="77777777" w:rsidR="009313E8" w:rsidRDefault="00000000">
      <w:pPr>
        <w:numPr>
          <w:ilvl w:val="0"/>
          <w:numId w:val="6"/>
        </w:numPr>
      </w:pPr>
      <w:r>
        <w:t>Incorporate time-series weather data</w:t>
      </w:r>
    </w:p>
    <w:p w14:paraId="5660020A" w14:textId="77777777" w:rsidR="009313E8" w:rsidRDefault="00000000">
      <w:pPr>
        <w:numPr>
          <w:ilvl w:val="0"/>
          <w:numId w:val="6"/>
        </w:numPr>
      </w:pPr>
      <w:r>
        <w:t>Integrate satellite or remote sensing information</w:t>
      </w:r>
    </w:p>
    <w:p w14:paraId="3C3B2455" w14:textId="77777777" w:rsidR="009313E8" w:rsidRDefault="00000000">
      <w:pPr>
        <w:numPr>
          <w:ilvl w:val="0"/>
          <w:numId w:val="6"/>
        </w:numPr>
      </w:pPr>
      <w:r>
        <w:t>Expand dataset geographically</w:t>
      </w:r>
    </w:p>
    <w:p w14:paraId="43ED9D88" w14:textId="77777777" w:rsidR="009313E8" w:rsidRDefault="00000000">
      <w:pPr>
        <w:numPr>
          <w:ilvl w:val="0"/>
          <w:numId w:val="6"/>
        </w:numPr>
      </w:pPr>
      <w:r>
        <w:t>Deploy as a farmer decision-support system</w:t>
      </w:r>
    </w:p>
    <w:p w14:paraId="0DC13D48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67E6BC7E" wp14:editId="19DA2CDB">
                <wp:extent cx="41614728" cy="1271"/>
                <wp:effectExtent l="0" t="0" r="28572" b="36829"/>
                <wp:docPr id="302839925" name="Horizontal Lin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388CC4" id="Horizontal Line 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958A296" w14:textId="77777777" w:rsidR="009313E8" w:rsidRDefault="00000000">
      <w:pPr>
        <w:rPr>
          <w:b/>
          <w:bCs/>
        </w:rPr>
      </w:pPr>
      <w:r>
        <w:rPr>
          <w:b/>
          <w:bCs/>
        </w:rPr>
        <w:t>Technologies Used</w:t>
      </w:r>
    </w:p>
    <w:p w14:paraId="68622D81" w14:textId="77777777" w:rsidR="009313E8" w:rsidRDefault="00000000">
      <w:pPr>
        <w:numPr>
          <w:ilvl w:val="0"/>
          <w:numId w:val="7"/>
        </w:numPr>
      </w:pPr>
      <w:r>
        <w:t>Python</w:t>
      </w:r>
    </w:p>
    <w:p w14:paraId="1978A5FA" w14:textId="77777777" w:rsidR="009313E8" w:rsidRDefault="00000000">
      <w:pPr>
        <w:numPr>
          <w:ilvl w:val="0"/>
          <w:numId w:val="7"/>
        </w:numPr>
      </w:pPr>
      <w:r>
        <w:t>NumPy, Pandas</w:t>
      </w:r>
    </w:p>
    <w:p w14:paraId="448421D1" w14:textId="77777777" w:rsidR="009313E8" w:rsidRDefault="00000000">
      <w:pPr>
        <w:numPr>
          <w:ilvl w:val="0"/>
          <w:numId w:val="7"/>
        </w:numPr>
      </w:pPr>
      <w:r>
        <w:t>Matplotlib, Seaborn</w:t>
      </w:r>
    </w:p>
    <w:p w14:paraId="1C121908" w14:textId="77777777" w:rsidR="009313E8" w:rsidRDefault="00000000">
      <w:pPr>
        <w:numPr>
          <w:ilvl w:val="0"/>
          <w:numId w:val="7"/>
        </w:numPr>
      </w:pPr>
      <w:r>
        <w:t>Scikit-learn</w:t>
      </w:r>
    </w:p>
    <w:p w14:paraId="7D571408" w14:textId="77777777" w:rsidR="009313E8" w:rsidRDefault="00000000">
      <w:pPr>
        <w:numPr>
          <w:ilvl w:val="0"/>
          <w:numId w:val="7"/>
        </w:numPr>
      </w:pPr>
      <w:r>
        <w:t xml:space="preserve">TensorFlow / </w:t>
      </w:r>
      <w:proofErr w:type="spellStart"/>
      <w:r>
        <w:t>Keras</w:t>
      </w:r>
      <w:proofErr w:type="spellEnd"/>
    </w:p>
    <w:p w14:paraId="10A865BA" w14:textId="77777777" w:rsidR="009313E8" w:rsidRDefault="00000000">
      <w:pPr>
        <w:numPr>
          <w:ilvl w:val="0"/>
          <w:numId w:val="7"/>
        </w:numPr>
      </w:pPr>
      <w:r>
        <w:t>SHAP</w:t>
      </w:r>
    </w:p>
    <w:p w14:paraId="27535CED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61F7836E" wp14:editId="6F7A03CD">
                <wp:extent cx="41614728" cy="1271"/>
                <wp:effectExtent l="0" t="0" r="28572" b="36829"/>
                <wp:docPr id="1119481623" name="Horizontal Lin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595E6D" id="Horizontal Line 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420A718" w14:textId="77777777" w:rsidR="009313E8" w:rsidRDefault="00000000">
      <w:pPr>
        <w:rPr>
          <w:b/>
          <w:bCs/>
        </w:rPr>
      </w:pPr>
      <w:r>
        <w:rPr>
          <w:b/>
          <w:bCs/>
        </w:rPr>
        <w:t xml:space="preserve"> Project Structure</w:t>
      </w:r>
    </w:p>
    <w:p w14:paraId="33B729FF" w14:textId="77777777" w:rsidR="009313E8" w:rsidRDefault="00000000">
      <w:r>
        <w:rPr>
          <w:rFonts w:ascii="MS Gothic" w:eastAsia="MS Gothic" w:hAnsi="MS Gothic" w:cs="MS Gothic"/>
        </w:rPr>
        <w:lastRenderedPageBreak/>
        <w:t>├</w:t>
      </w:r>
      <w:r>
        <w:rPr>
          <w:rFonts w:cs="Aptos"/>
        </w:rPr>
        <w:t>──</w:t>
      </w:r>
      <w:r>
        <w:t xml:space="preserve"> data/</w:t>
      </w:r>
    </w:p>
    <w:p w14:paraId="14D2F328" w14:textId="77777777" w:rsidR="009313E8" w:rsidRDefault="00000000">
      <w:r>
        <w:t>│   └── Crop_recommendation.csv</w:t>
      </w:r>
    </w:p>
    <w:p w14:paraId="7BC6FEFF" w14:textId="77777777" w:rsidR="009313E8" w:rsidRDefault="00000000"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notebooks/</w:t>
      </w:r>
    </w:p>
    <w:p w14:paraId="1C31890E" w14:textId="77777777" w:rsidR="009313E8" w:rsidRDefault="00000000">
      <w:r>
        <w:t xml:space="preserve">│   └── </w:t>
      </w:r>
      <w:proofErr w:type="spellStart"/>
      <w:r>
        <w:t>crop_recommendation_ml_</w:t>
      </w:r>
      <w:proofErr w:type="gramStart"/>
      <w:r>
        <w:t>dl.ipynb</w:t>
      </w:r>
      <w:proofErr w:type="spellEnd"/>
      <w:proofErr w:type="gramEnd"/>
    </w:p>
    <w:p w14:paraId="3363A0D9" w14:textId="77777777" w:rsidR="009313E8" w:rsidRDefault="00000000"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README.md</w:t>
      </w:r>
    </w:p>
    <w:p w14:paraId="101E789B" w14:textId="77777777" w:rsidR="009313E8" w:rsidRDefault="00000000">
      <w:r>
        <w:rPr>
          <w:noProof/>
        </w:rPr>
        <mc:AlternateContent>
          <mc:Choice Requires="wps">
            <w:drawing>
              <wp:inline distT="0" distB="0" distL="0" distR="0" wp14:anchorId="36F0BE71" wp14:editId="4CC6CF57">
                <wp:extent cx="41614728" cy="1271"/>
                <wp:effectExtent l="0" t="0" r="28572" b="36829"/>
                <wp:docPr id="671902239" name="Horizontal Lin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64AC6C" id="Horizontal Line 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C0588A1" w14:textId="77777777" w:rsidR="009313E8" w:rsidRDefault="009313E8"/>
    <w:sectPr w:rsidR="009313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28E9" w14:textId="77777777" w:rsidR="00430DA8" w:rsidRDefault="00430DA8">
      <w:pPr>
        <w:spacing w:after="0" w:line="240" w:lineRule="auto"/>
      </w:pPr>
      <w:r>
        <w:separator/>
      </w:r>
    </w:p>
  </w:endnote>
  <w:endnote w:type="continuationSeparator" w:id="0">
    <w:p w14:paraId="0C36E2B9" w14:textId="77777777" w:rsidR="00430DA8" w:rsidRDefault="00430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A2880" w14:textId="77777777" w:rsidR="00430DA8" w:rsidRDefault="00430DA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3BBD62" w14:textId="77777777" w:rsidR="00430DA8" w:rsidRDefault="00430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2D8"/>
    <w:multiLevelType w:val="multilevel"/>
    <w:tmpl w:val="14AA28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E3B142E"/>
    <w:multiLevelType w:val="multilevel"/>
    <w:tmpl w:val="B2FE6D6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B3C01BA"/>
    <w:multiLevelType w:val="multilevel"/>
    <w:tmpl w:val="C460137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20867DC7"/>
    <w:multiLevelType w:val="multilevel"/>
    <w:tmpl w:val="236E9B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5AF3DCA"/>
    <w:multiLevelType w:val="multilevel"/>
    <w:tmpl w:val="4D620D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32C22D1"/>
    <w:multiLevelType w:val="multilevel"/>
    <w:tmpl w:val="DFEA9B0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6C97352D"/>
    <w:multiLevelType w:val="multilevel"/>
    <w:tmpl w:val="9AF4EE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543907039">
    <w:abstractNumId w:val="5"/>
  </w:num>
  <w:num w:numId="2" w16cid:durableId="171998180">
    <w:abstractNumId w:val="6"/>
  </w:num>
  <w:num w:numId="3" w16cid:durableId="2143424192">
    <w:abstractNumId w:val="2"/>
  </w:num>
  <w:num w:numId="4" w16cid:durableId="58094750">
    <w:abstractNumId w:val="1"/>
  </w:num>
  <w:num w:numId="5" w16cid:durableId="68306776">
    <w:abstractNumId w:val="3"/>
  </w:num>
  <w:num w:numId="6" w16cid:durableId="108865808">
    <w:abstractNumId w:val="4"/>
  </w:num>
  <w:num w:numId="7" w16cid:durableId="140548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313E8"/>
    <w:rsid w:val="00430DA8"/>
    <w:rsid w:val="00663AB6"/>
    <w:rsid w:val="009313E8"/>
    <w:rsid w:val="00EA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4FF0"/>
  <w15:docId w15:val="{B8108335-B979-492C-87BA-F9EF83D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Vadivel</dc:creator>
  <dc:description/>
  <cp:lastModifiedBy>Divya Jayaprakash</cp:lastModifiedBy>
  <cp:revision>2</cp:revision>
  <dcterms:created xsi:type="dcterms:W3CDTF">2026-01-04T18:37:00Z</dcterms:created>
  <dcterms:modified xsi:type="dcterms:W3CDTF">2026-01-04T18:37:00Z</dcterms:modified>
</cp:coreProperties>
</file>